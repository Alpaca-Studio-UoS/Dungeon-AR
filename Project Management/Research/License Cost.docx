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D503C" w14:textId="7B274143" w:rsidR="00806FF3" w:rsidRDefault="00806FF3" w:rsidP="00806FF3"/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5"/>
        <w:gridCol w:w="5455"/>
      </w:tblGrid>
      <w:tr w:rsidR="00EA7D74" w:rsidRPr="00670058" w14:paraId="038CA850" w14:textId="77777777" w:rsidTr="00EA7D74">
        <w:trPr>
          <w:trHeight w:val="429"/>
          <w:jc w:val="center"/>
        </w:trPr>
        <w:sdt>
          <w:sdtPr>
            <w:id w:val="-1557455879"/>
            <w:placeholder>
              <w:docPart w:val="FFD03AFAF57E4036AC4D77125E6B04D7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shd w:val="clear" w:color="auto" w:fill="731F1C" w:themeFill="accent5"/>
                <w:vAlign w:val="center"/>
              </w:tcPr>
              <w:p w14:paraId="645BD55A" w14:textId="77777777" w:rsidR="00EA7D74" w:rsidRPr="00670058" w:rsidRDefault="00EA7D74" w:rsidP="00257184">
                <w:pPr>
                  <w:pStyle w:val="Heading1"/>
                  <w:outlineLvl w:val="0"/>
                </w:pPr>
                <w:r w:rsidRPr="00670058">
                  <w:rPr>
                    <w:rStyle w:val="PlaceholderText"/>
                    <w:color w:val="FFFFFF" w:themeColor="background1"/>
                  </w:rPr>
                  <w:t>Item</w:t>
                </w:r>
                <w:r>
                  <w:rPr>
                    <w:rStyle w:val="PlaceholderText"/>
                    <w:color w:val="FFFFFF" w:themeColor="background1"/>
                  </w:rPr>
                  <w:t xml:space="preserve"> #</w:t>
                </w:r>
              </w:p>
            </w:tc>
          </w:sdtContent>
        </w:sdt>
        <w:sdt>
          <w:sdtPr>
            <w:id w:val="-1863038192"/>
            <w:placeholder>
              <w:docPart w:val="52915E435D75497E9DA698515834F3CD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shd w:val="clear" w:color="auto" w:fill="731F1C" w:themeFill="accent5"/>
                <w:vAlign w:val="center"/>
              </w:tcPr>
              <w:p w14:paraId="6280D588" w14:textId="77777777" w:rsidR="00EA7D74" w:rsidRPr="00670058" w:rsidRDefault="00EA7D74" w:rsidP="00257184">
                <w:pPr>
                  <w:pStyle w:val="Heading1"/>
                  <w:outlineLvl w:val="0"/>
                </w:pPr>
                <w:r w:rsidRPr="00670058">
                  <w:rPr>
                    <w:rStyle w:val="PlaceholderText"/>
                    <w:color w:val="FFFFFF" w:themeColor="background1"/>
                  </w:rPr>
                  <w:t>Price</w:t>
                </w:r>
              </w:p>
            </w:tc>
          </w:sdtContent>
        </w:sdt>
      </w:tr>
      <w:tr w:rsidR="00EA7D74" w:rsidRPr="00846B76" w14:paraId="5384A98A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4621B9BD" w14:textId="4158B37C" w:rsidR="00EA7D74" w:rsidRPr="00257184" w:rsidRDefault="00EA7D74" w:rsidP="00257184">
            <w:r>
              <w:t>Maya LT</w:t>
            </w:r>
          </w:p>
        </w:tc>
        <w:tc>
          <w:tcPr>
            <w:tcW w:w="2914" w:type="pct"/>
            <w:vAlign w:val="center"/>
          </w:tcPr>
          <w:p w14:paraId="10E8F17B" w14:textId="4E0B9B33" w:rsidR="00EA7D74" w:rsidRPr="00846B76" w:rsidRDefault="00EA7D74" w:rsidP="00EA7D74">
            <w:pPr>
              <w:spacing w:before="120"/>
              <w:jc w:val="center"/>
            </w:pPr>
            <w:r>
              <w:t>£276/Year</w:t>
            </w:r>
          </w:p>
        </w:tc>
      </w:tr>
      <w:tr w:rsidR="00EA7D74" w:rsidRPr="00846B76" w14:paraId="12A1B580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2368F345" w14:textId="7CC876BA" w:rsidR="00EA7D74" w:rsidRPr="00257184" w:rsidRDefault="00EA7D74" w:rsidP="00257184">
            <w:r>
              <w:t>Krita</w:t>
            </w:r>
          </w:p>
        </w:tc>
        <w:tc>
          <w:tcPr>
            <w:tcW w:w="2914" w:type="pct"/>
            <w:vAlign w:val="center"/>
          </w:tcPr>
          <w:p w14:paraId="740C3031" w14:textId="2401284A" w:rsidR="00EA7D74" w:rsidRPr="00846B76" w:rsidRDefault="00EA7D74" w:rsidP="00EA7D74">
            <w:pPr>
              <w:spacing w:before="120"/>
              <w:jc w:val="center"/>
            </w:pPr>
            <w:r>
              <w:t>Free</w:t>
            </w:r>
          </w:p>
        </w:tc>
      </w:tr>
      <w:tr w:rsidR="00EA7D74" w:rsidRPr="00846B76" w14:paraId="21513260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60BC9FFA" w14:textId="38070CD6" w:rsidR="00EA7D74" w:rsidRPr="00257184" w:rsidRDefault="00363E09" w:rsidP="00257184">
            <w:r>
              <w:t xml:space="preserve">Gimp </w:t>
            </w:r>
          </w:p>
        </w:tc>
        <w:tc>
          <w:tcPr>
            <w:tcW w:w="2914" w:type="pct"/>
            <w:vAlign w:val="center"/>
          </w:tcPr>
          <w:p w14:paraId="4DC88989" w14:textId="6A8A155E" w:rsidR="00EA7D74" w:rsidRPr="00846B76" w:rsidRDefault="00363E09" w:rsidP="00EA7D74">
            <w:pPr>
              <w:spacing w:before="120"/>
              <w:jc w:val="center"/>
            </w:pPr>
            <w:r>
              <w:t>Free</w:t>
            </w:r>
          </w:p>
        </w:tc>
      </w:tr>
      <w:tr w:rsidR="00EA7D74" w:rsidRPr="00846B76" w14:paraId="4C41ACFD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43064C0A" w14:textId="2730A8BD" w:rsidR="00EA7D74" w:rsidRPr="00257184" w:rsidRDefault="00363E09" w:rsidP="00257184">
            <w:bookmarkStart w:id="0" w:name="_GoBack"/>
            <w:r>
              <w:t>UE4</w:t>
            </w:r>
          </w:p>
        </w:tc>
        <w:tc>
          <w:tcPr>
            <w:tcW w:w="2914" w:type="pct"/>
            <w:vAlign w:val="center"/>
          </w:tcPr>
          <w:p w14:paraId="0B4E0C7C" w14:textId="3B7925B1" w:rsidR="00EA7D74" w:rsidRPr="00846B76" w:rsidRDefault="00363E09" w:rsidP="00EA7D74">
            <w:pPr>
              <w:spacing w:before="120"/>
              <w:jc w:val="center"/>
            </w:pPr>
            <w:r>
              <w:t>5% of Royalties, when earning $3000</w:t>
            </w:r>
            <w:r w:rsidR="007B456C">
              <w:t>/£2293</w:t>
            </w:r>
            <w:r>
              <w:t xml:space="preserve"> per quarter.  </w:t>
            </w:r>
          </w:p>
        </w:tc>
      </w:tr>
      <w:bookmarkEnd w:id="0"/>
      <w:tr w:rsidR="00EA7D74" w:rsidRPr="00846B76" w14:paraId="1BDC9ACC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0E964BBE" w14:textId="657E60C1" w:rsidR="00EA7D74" w:rsidRPr="00257184" w:rsidRDefault="00351478" w:rsidP="00257184">
            <w:r>
              <w:t>Google Store</w:t>
            </w:r>
          </w:p>
        </w:tc>
        <w:tc>
          <w:tcPr>
            <w:tcW w:w="2914" w:type="pct"/>
            <w:vAlign w:val="center"/>
          </w:tcPr>
          <w:p w14:paraId="731F8921" w14:textId="20E65A07" w:rsidR="00EA7D74" w:rsidRPr="00846B76" w:rsidRDefault="007B456C" w:rsidP="00EA7D74">
            <w:pPr>
              <w:spacing w:before="120"/>
              <w:jc w:val="center"/>
            </w:pPr>
            <w:r>
              <w:t>$</w:t>
            </w:r>
            <w:r w:rsidR="00351478">
              <w:t>25</w:t>
            </w:r>
            <w:r>
              <w:t>/£19</w:t>
            </w:r>
          </w:p>
        </w:tc>
      </w:tr>
      <w:tr w:rsidR="00EA7D74" w:rsidRPr="00846B76" w14:paraId="73C17B97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792B357C" w14:textId="7EA164E2" w:rsidR="00EA7D74" w:rsidRPr="00257184" w:rsidRDefault="005F6ABF" w:rsidP="00257184">
            <w:r>
              <w:t>GIT LFS</w:t>
            </w:r>
          </w:p>
        </w:tc>
        <w:tc>
          <w:tcPr>
            <w:tcW w:w="2914" w:type="pct"/>
            <w:vAlign w:val="center"/>
          </w:tcPr>
          <w:p w14:paraId="38035ADC" w14:textId="0BBC1E86" w:rsidR="00EA7D74" w:rsidRPr="00846B76" w:rsidRDefault="007B456C" w:rsidP="00EA7D74">
            <w:pPr>
              <w:spacing w:before="120"/>
              <w:jc w:val="center"/>
            </w:pPr>
            <w:r>
              <w:t>£</w:t>
            </w:r>
            <w:r w:rsidR="00DD167C">
              <w:t>5 per 50GB storage, 1</w:t>
            </w:r>
            <w:r w:rsidR="00DD167C" w:rsidRPr="00DD167C">
              <w:rPr>
                <w:vertAlign w:val="superscript"/>
              </w:rPr>
              <w:t>st</w:t>
            </w:r>
            <w:r w:rsidR="00DD167C">
              <w:t xml:space="preserve"> GB free</w:t>
            </w:r>
          </w:p>
        </w:tc>
      </w:tr>
      <w:tr w:rsidR="00EA7D74" w:rsidRPr="00846B76" w14:paraId="3AFF0C91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60AF4F9B" w14:textId="2F18C49F" w:rsidR="00EA7D74" w:rsidRPr="00257184" w:rsidRDefault="007B456C" w:rsidP="00257184">
            <w:r>
              <w:t>Audacity</w:t>
            </w:r>
          </w:p>
        </w:tc>
        <w:tc>
          <w:tcPr>
            <w:tcW w:w="2914" w:type="pct"/>
            <w:vAlign w:val="center"/>
          </w:tcPr>
          <w:p w14:paraId="1E22E02E" w14:textId="081F4152" w:rsidR="00EA7D74" w:rsidRPr="00846B76" w:rsidRDefault="007B456C" w:rsidP="00EA7D74">
            <w:pPr>
              <w:spacing w:before="120"/>
              <w:jc w:val="center"/>
            </w:pPr>
            <w:r>
              <w:t>Free</w:t>
            </w:r>
          </w:p>
        </w:tc>
      </w:tr>
      <w:tr w:rsidR="00EA7D74" w:rsidRPr="00846B76" w14:paraId="093D1241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6591F7EE" w14:textId="5B478A3A" w:rsidR="00EA7D74" w:rsidRPr="00257184" w:rsidRDefault="007B456C" w:rsidP="00257184">
            <w:r>
              <w:t>App Store</w:t>
            </w:r>
          </w:p>
        </w:tc>
        <w:tc>
          <w:tcPr>
            <w:tcW w:w="2914" w:type="pct"/>
            <w:vAlign w:val="center"/>
          </w:tcPr>
          <w:p w14:paraId="7FB2CBB0" w14:textId="77782016" w:rsidR="00EA7D74" w:rsidRPr="00846B76" w:rsidRDefault="007B456C" w:rsidP="00EA7D74">
            <w:pPr>
              <w:spacing w:before="120"/>
              <w:jc w:val="center"/>
            </w:pPr>
            <w:r>
              <w:t>$99/£75</w:t>
            </w:r>
          </w:p>
        </w:tc>
      </w:tr>
      <w:tr w:rsidR="00EA7D74" w:rsidRPr="00846B76" w14:paraId="287DD3D3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06F21013" w14:textId="4BDDEF3E" w:rsidR="00EA7D74" w:rsidRPr="00257184" w:rsidRDefault="007B456C" w:rsidP="00257184">
            <w:r>
              <w:t>Wix Business Basic</w:t>
            </w:r>
          </w:p>
        </w:tc>
        <w:tc>
          <w:tcPr>
            <w:tcW w:w="2914" w:type="pct"/>
            <w:vAlign w:val="center"/>
          </w:tcPr>
          <w:p w14:paraId="565F7E51" w14:textId="28F4D1DE" w:rsidR="00EA7D74" w:rsidRPr="00846B76" w:rsidRDefault="007B456C" w:rsidP="00EA7D74">
            <w:pPr>
              <w:spacing w:before="120"/>
              <w:jc w:val="center"/>
            </w:pPr>
            <w:r>
              <w:t>£156 per year</w:t>
            </w:r>
          </w:p>
        </w:tc>
      </w:tr>
      <w:tr w:rsidR="00EA7D74" w:rsidRPr="00846B76" w14:paraId="6BF0C180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7E341CCA" w14:textId="4768D000" w:rsidR="00EA7D74" w:rsidRPr="00257184" w:rsidRDefault="00666541" w:rsidP="00257184">
            <w:r>
              <w:t>Physical card printing</w:t>
            </w:r>
          </w:p>
        </w:tc>
        <w:tc>
          <w:tcPr>
            <w:tcW w:w="2914" w:type="pct"/>
            <w:vAlign w:val="center"/>
          </w:tcPr>
          <w:p w14:paraId="5B1C68E3" w14:textId="4CE95E0A" w:rsidR="00EA7D74" w:rsidRPr="00846B76" w:rsidRDefault="00666541" w:rsidP="00EA7D74">
            <w:pPr>
              <w:jc w:val="center"/>
            </w:pPr>
            <w:r>
              <w:t>???</w:t>
            </w:r>
          </w:p>
        </w:tc>
      </w:tr>
    </w:tbl>
    <w:p w14:paraId="0E3C4111" w14:textId="77777777" w:rsidR="00CE6104" w:rsidRPr="00732B16" w:rsidRDefault="00CE6104" w:rsidP="00E677FE">
      <w:pPr>
        <w:spacing w:after="0"/>
        <w:rPr>
          <w:sz w:val="12"/>
          <w:szCs w:val="16"/>
        </w:rPr>
      </w:pPr>
    </w:p>
    <w:sectPr w:rsidR="00CE6104" w:rsidRPr="00732B16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C1A2E" w14:textId="77777777" w:rsidR="001162DD" w:rsidRDefault="001162DD" w:rsidP="00650259">
      <w:pPr>
        <w:spacing w:after="0" w:line="240" w:lineRule="auto"/>
      </w:pPr>
      <w:r>
        <w:separator/>
      </w:r>
    </w:p>
  </w:endnote>
  <w:endnote w:type="continuationSeparator" w:id="0">
    <w:p w14:paraId="4FA7089A" w14:textId="77777777" w:rsidR="001162DD" w:rsidRDefault="001162DD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27F6B1A-63C0-4EC3-87E5-3CFA71A31CDE}"/>
    <w:embedBold r:id="rId2" w:fontKey="{07069156-76F5-4F1C-9375-0DCFC7C7A46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5D13D06-6FB0-4FCF-81B6-36186D1C5301}"/>
    <w:embedBold r:id="rId4" w:fontKey="{791BA886-033A-41B2-815F-D07A51DED798}"/>
    <w:embedItalic r:id="rId5" w:fontKey="{BB4BE2BB-0EB9-42E1-972B-9824DAC6BE8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26CDFD7-4C14-4931-9E1E-CD63919D4C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23B33" w14:textId="77777777" w:rsidR="0073326A" w:rsidRDefault="0073326A" w:rsidP="0073326A">
    <w:pPr>
      <w:pStyle w:val="NoSpacing"/>
    </w:pPr>
  </w:p>
  <w:p w14:paraId="1CF5FE9A" w14:textId="77777777" w:rsidR="00EA7D74" w:rsidRDefault="00EA7D74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DF7186" w14:textId="77777777" w:rsidR="001162DD" w:rsidRDefault="001162DD" w:rsidP="00650259">
      <w:pPr>
        <w:spacing w:after="0" w:line="240" w:lineRule="auto"/>
      </w:pPr>
      <w:r>
        <w:separator/>
      </w:r>
    </w:p>
  </w:footnote>
  <w:footnote w:type="continuationSeparator" w:id="0">
    <w:p w14:paraId="6D738F93" w14:textId="77777777" w:rsidR="001162DD" w:rsidRDefault="001162DD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350"/>
      <w:gridCol w:w="8000"/>
    </w:tblGrid>
    <w:tr w:rsidR="00713D1C" w:rsidRPr="00713D1C" w14:paraId="6F58C1DE" w14:textId="77777777" w:rsidTr="00257184">
      <w:trPr>
        <w:trHeight w:val="990"/>
      </w:trPr>
      <w:tc>
        <w:tcPr>
          <w:tcW w:w="1350" w:type="dxa"/>
          <w:shd w:val="clear" w:color="auto" w:fill="731F1C" w:themeFill="accent5"/>
          <w:vAlign w:val="center"/>
        </w:tcPr>
        <w:p w14:paraId="663E4996" w14:textId="77777777" w:rsidR="00576892" w:rsidRPr="00713D1C" w:rsidRDefault="00AB0BCC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713D1C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2313985E" wp14:editId="41C91F5F">
                <wp:extent cx="457200" cy="457200"/>
                <wp:effectExtent l="0" t="0" r="0" b="0"/>
                <wp:docPr id="1" name="Graphic 1" descr="price list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731F1C" w:themeFill="accent5"/>
          <w:vAlign w:val="center"/>
        </w:tcPr>
        <w:p w14:paraId="7E99DA4D" w14:textId="403A4483" w:rsidR="00576892" w:rsidRPr="00732B16" w:rsidRDefault="00EA7D74" w:rsidP="00732B16">
          <w:pPr>
            <w:pStyle w:val="Header"/>
          </w:pPr>
          <w:r>
            <w:t>Software License Cost</w:t>
          </w:r>
        </w:p>
      </w:tc>
    </w:tr>
  </w:tbl>
  <w:p w14:paraId="3B125244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D74"/>
    <w:rsid w:val="00052382"/>
    <w:rsid w:val="0006568A"/>
    <w:rsid w:val="00076F0F"/>
    <w:rsid w:val="00084253"/>
    <w:rsid w:val="000D1F49"/>
    <w:rsid w:val="001162DD"/>
    <w:rsid w:val="001727CA"/>
    <w:rsid w:val="001979D3"/>
    <w:rsid w:val="001F0608"/>
    <w:rsid w:val="00237E0D"/>
    <w:rsid w:val="00257184"/>
    <w:rsid w:val="00290F5E"/>
    <w:rsid w:val="002C16BD"/>
    <w:rsid w:val="002C56E6"/>
    <w:rsid w:val="002E5B69"/>
    <w:rsid w:val="00343DF9"/>
    <w:rsid w:val="00351478"/>
    <w:rsid w:val="00361E11"/>
    <w:rsid w:val="00363E09"/>
    <w:rsid w:val="003B4744"/>
    <w:rsid w:val="003F0847"/>
    <w:rsid w:val="003F55D9"/>
    <w:rsid w:val="0040090B"/>
    <w:rsid w:val="0046302A"/>
    <w:rsid w:val="00487D2D"/>
    <w:rsid w:val="004D5D62"/>
    <w:rsid w:val="005112D0"/>
    <w:rsid w:val="00577E06"/>
    <w:rsid w:val="005A3BF7"/>
    <w:rsid w:val="005D6CC7"/>
    <w:rsid w:val="005F2035"/>
    <w:rsid w:val="005F6ABF"/>
    <w:rsid w:val="005F7990"/>
    <w:rsid w:val="0063739C"/>
    <w:rsid w:val="00650259"/>
    <w:rsid w:val="00651C81"/>
    <w:rsid w:val="00666541"/>
    <w:rsid w:val="00670058"/>
    <w:rsid w:val="006E62D8"/>
    <w:rsid w:val="00713D1C"/>
    <w:rsid w:val="00732B16"/>
    <w:rsid w:val="0073326A"/>
    <w:rsid w:val="00770F25"/>
    <w:rsid w:val="007A35A8"/>
    <w:rsid w:val="007B0A85"/>
    <w:rsid w:val="007B456C"/>
    <w:rsid w:val="007C6A52"/>
    <w:rsid w:val="00806FF3"/>
    <w:rsid w:val="0082043E"/>
    <w:rsid w:val="008E203A"/>
    <w:rsid w:val="0091229C"/>
    <w:rsid w:val="00940E73"/>
    <w:rsid w:val="00976D36"/>
    <w:rsid w:val="0098597D"/>
    <w:rsid w:val="009F619A"/>
    <w:rsid w:val="009F6DDE"/>
    <w:rsid w:val="00A23302"/>
    <w:rsid w:val="00A370A8"/>
    <w:rsid w:val="00A51B9A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7FAC"/>
    <w:rsid w:val="00C46878"/>
    <w:rsid w:val="00C72268"/>
    <w:rsid w:val="00CB4A51"/>
    <w:rsid w:val="00CD4532"/>
    <w:rsid w:val="00CD47B0"/>
    <w:rsid w:val="00CE6104"/>
    <w:rsid w:val="00CE7918"/>
    <w:rsid w:val="00D16163"/>
    <w:rsid w:val="00DB3FAD"/>
    <w:rsid w:val="00DD167C"/>
    <w:rsid w:val="00E61C09"/>
    <w:rsid w:val="00E677FE"/>
    <w:rsid w:val="00EA7D74"/>
    <w:rsid w:val="00EB3B58"/>
    <w:rsid w:val="00EC7359"/>
    <w:rsid w:val="00EE3054"/>
    <w:rsid w:val="00F00606"/>
    <w:rsid w:val="00F01256"/>
    <w:rsid w:val="00F0308A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C2A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177026\AppData\Roaming\Microsoft\Templates\Fundraising%20price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D03AFAF57E4036AC4D77125E6B0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39103-3112-4669-A239-0B03097559BE}"/>
      </w:docPartPr>
      <w:docPartBody>
        <w:p w:rsidR="00000000" w:rsidRDefault="00136280" w:rsidP="00136280">
          <w:pPr>
            <w:pStyle w:val="FFD03AFAF57E4036AC4D77125E6B04D7"/>
          </w:pPr>
          <w:r w:rsidRPr="00670058">
            <w:rPr>
              <w:rStyle w:val="PlaceholderText"/>
            </w:rPr>
            <w:t>Item</w:t>
          </w:r>
          <w:r>
            <w:rPr>
              <w:rStyle w:val="PlaceholderText"/>
            </w:rPr>
            <w:t xml:space="preserve"> #</w:t>
          </w:r>
        </w:p>
      </w:docPartBody>
    </w:docPart>
    <w:docPart>
      <w:docPartPr>
        <w:name w:val="52915E435D75497E9DA698515834F3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1DC9E-E157-48BE-867D-D17F277C3453}"/>
      </w:docPartPr>
      <w:docPartBody>
        <w:p w:rsidR="00000000" w:rsidRDefault="00136280" w:rsidP="00136280">
          <w:pPr>
            <w:pStyle w:val="52915E435D75497E9DA698515834F3CD"/>
          </w:pPr>
          <w:r w:rsidRPr="00670058">
            <w:rPr>
              <w:rStyle w:val="PlaceholderText"/>
            </w:rPr>
            <w:t>Price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80"/>
    <w:rsid w:val="00011ECF"/>
    <w:rsid w:val="0013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12438B4B54BEC8298BCBBA3CC1962">
    <w:name w:val="C4312438B4B54BEC8298BCBBA3CC1962"/>
  </w:style>
  <w:style w:type="character" w:styleId="PlaceholderText">
    <w:name w:val="Placeholder Text"/>
    <w:basedOn w:val="DefaultParagraphFont"/>
    <w:uiPriority w:val="99"/>
    <w:semiHidden/>
    <w:rsid w:val="00136280"/>
    <w:rPr>
      <w:color w:val="808080"/>
    </w:rPr>
  </w:style>
  <w:style w:type="paragraph" w:customStyle="1" w:styleId="B43E58FA566C4427B71349A7F1E108C1">
    <w:name w:val="B43E58FA566C4427B71349A7F1E108C1"/>
  </w:style>
  <w:style w:type="paragraph" w:customStyle="1" w:styleId="0598C03205EA421FB151B0614F89502A">
    <w:name w:val="0598C03205EA421FB151B0614F89502A"/>
  </w:style>
  <w:style w:type="paragraph" w:customStyle="1" w:styleId="5F3ADCAE18B949989643E9AC63BED09F">
    <w:name w:val="5F3ADCAE18B949989643E9AC63BED09F"/>
  </w:style>
  <w:style w:type="paragraph" w:customStyle="1" w:styleId="873C7F5CE05D4151A7CF37C8466CB442">
    <w:name w:val="873C7F5CE05D4151A7CF37C8466CB442"/>
  </w:style>
  <w:style w:type="paragraph" w:customStyle="1" w:styleId="4548CBA70F054A409581BE984E0FF63D">
    <w:name w:val="4548CBA70F054A409581BE984E0FF63D"/>
  </w:style>
  <w:style w:type="paragraph" w:customStyle="1" w:styleId="A57EDD15358B46D79116320394859DEC">
    <w:name w:val="A57EDD15358B46D79116320394859DEC"/>
  </w:style>
  <w:style w:type="paragraph" w:customStyle="1" w:styleId="4A8A65853C9743DA9BED008D674369DE">
    <w:name w:val="4A8A65853C9743DA9BED008D674369DE"/>
  </w:style>
  <w:style w:type="paragraph" w:customStyle="1" w:styleId="8A38932D1D664676BE55DDD872520206">
    <w:name w:val="8A38932D1D664676BE55DDD872520206"/>
  </w:style>
  <w:style w:type="paragraph" w:customStyle="1" w:styleId="63FE1EB7D97146D69048071D43E44262">
    <w:name w:val="63FE1EB7D97146D69048071D43E44262"/>
  </w:style>
  <w:style w:type="paragraph" w:customStyle="1" w:styleId="B6D6B4386D7A4BA8A2F265A13735C2AC">
    <w:name w:val="B6D6B4386D7A4BA8A2F265A13735C2AC"/>
  </w:style>
  <w:style w:type="paragraph" w:customStyle="1" w:styleId="C4A34581A0114D95B232FC9352E09AD2">
    <w:name w:val="C4A34581A0114D95B232FC9352E09AD2"/>
  </w:style>
  <w:style w:type="paragraph" w:customStyle="1" w:styleId="642E5A3930554CC585BE23B3B943E5F0">
    <w:name w:val="642E5A3930554CC585BE23B3B943E5F0"/>
  </w:style>
  <w:style w:type="paragraph" w:customStyle="1" w:styleId="BA70B53E75104AB39EE5C594DBA681C7">
    <w:name w:val="BA70B53E75104AB39EE5C594DBA681C7"/>
  </w:style>
  <w:style w:type="paragraph" w:customStyle="1" w:styleId="2DD6799D5B754D1AB76B8E3A4B2D486A">
    <w:name w:val="2DD6799D5B754D1AB76B8E3A4B2D486A"/>
  </w:style>
  <w:style w:type="paragraph" w:customStyle="1" w:styleId="61197FC026474822AC132ED0DC630249">
    <w:name w:val="61197FC026474822AC132ED0DC630249"/>
  </w:style>
  <w:style w:type="paragraph" w:customStyle="1" w:styleId="DA7EA7C69F8B4BF599049EDEB6094B13">
    <w:name w:val="DA7EA7C69F8B4BF599049EDEB6094B13"/>
  </w:style>
  <w:style w:type="paragraph" w:customStyle="1" w:styleId="3A710EC26A8F41C6952FD46891C91D89">
    <w:name w:val="3A710EC26A8F41C6952FD46891C91D89"/>
  </w:style>
  <w:style w:type="paragraph" w:customStyle="1" w:styleId="4713AFB89F59491293E646DED7718329">
    <w:name w:val="4713AFB89F59491293E646DED7718329"/>
  </w:style>
  <w:style w:type="paragraph" w:customStyle="1" w:styleId="F78CDB8F346044DBBA3A831226517EB6">
    <w:name w:val="F78CDB8F346044DBBA3A831226517EB6"/>
  </w:style>
  <w:style w:type="paragraph" w:customStyle="1" w:styleId="E23BF79EB7274A8DB8EC94C02650A30E">
    <w:name w:val="E23BF79EB7274A8DB8EC94C02650A30E"/>
  </w:style>
  <w:style w:type="paragraph" w:customStyle="1" w:styleId="5AADF954FF944A9892760BD5E761AF79">
    <w:name w:val="5AADF954FF944A9892760BD5E761AF79"/>
  </w:style>
  <w:style w:type="paragraph" w:customStyle="1" w:styleId="CBEFE7CF16044EE8AAC8D440B6352389">
    <w:name w:val="CBEFE7CF16044EE8AAC8D440B6352389"/>
  </w:style>
  <w:style w:type="paragraph" w:customStyle="1" w:styleId="9BDC7EB7B8FE40FCAB33BA6BD80F0AFD">
    <w:name w:val="9BDC7EB7B8FE40FCAB33BA6BD80F0AFD"/>
  </w:style>
  <w:style w:type="paragraph" w:customStyle="1" w:styleId="B75FDB4E6A554EDEA21CFD44FCCE79C5">
    <w:name w:val="B75FDB4E6A554EDEA21CFD44FCCE79C5"/>
  </w:style>
  <w:style w:type="paragraph" w:customStyle="1" w:styleId="79386B4F5336474C879A3C7E844D4E2D">
    <w:name w:val="79386B4F5336474C879A3C7E844D4E2D"/>
  </w:style>
  <w:style w:type="paragraph" w:customStyle="1" w:styleId="9FE9C46207864B7194B72F1E56E47311">
    <w:name w:val="9FE9C46207864B7194B72F1E56E47311"/>
  </w:style>
  <w:style w:type="paragraph" w:customStyle="1" w:styleId="CA49314565704614A101E3A9F12C9A42">
    <w:name w:val="CA49314565704614A101E3A9F12C9A42"/>
  </w:style>
  <w:style w:type="paragraph" w:customStyle="1" w:styleId="4B214C7DCBAE4D5ABE5C0CE7AFEAAC50">
    <w:name w:val="4B214C7DCBAE4D5ABE5C0CE7AFEAAC50"/>
  </w:style>
  <w:style w:type="paragraph" w:customStyle="1" w:styleId="11C8C55CD4074A6FA75CBCC4623AB3FE">
    <w:name w:val="11C8C55CD4074A6FA75CBCC4623AB3FE"/>
  </w:style>
  <w:style w:type="paragraph" w:customStyle="1" w:styleId="8AF769A533B44451B7E9B6527A706E8E">
    <w:name w:val="8AF769A533B44451B7E9B6527A706E8E"/>
  </w:style>
  <w:style w:type="paragraph" w:customStyle="1" w:styleId="37EC30D8EDEB4404887A63651F36ACB5">
    <w:name w:val="37EC30D8EDEB4404887A63651F36ACB5"/>
  </w:style>
  <w:style w:type="paragraph" w:customStyle="1" w:styleId="31317B4BB39C4F8EAF9CB3AC45633D5A">
    <w:name w:val="31317B4BB39C4F8EAF9CB3AC45633D5A"/>
  </w:style>
  <w:style w:type="paragraph" w:customStyle="1" w:styleId="D6C9F65B774E4DE0A02C27696A8D3E04">
    <w:name w:val="D6C9F65B774E4DE0A02C27696A8D3E04"/>
  </w:style>
  <w:style w:type="paragraph" w:customStyle="1" w:styleId="6B0FD502A7384362A4871ED3615AC331">
    <w:name w:val="6B0FD502A7384362A4871ED3615AC331"/>
    <w:rsid w:val="00136280"/>
  </w:style>
  <w:style w:type="paragraph" w:customStyle="1" w:styleId="FFD03AFAF57E4036AC4D77125E6B04D7">
    <w:name w:val="FFD03AFAF57E4036AC4D77125E6B04D7"/>
    <w:rsid w:val="00136280"/>
  </w:style>
  <w:style w:type="paragraph" w:customStyle="1" w:styleId="52915E435D75497E9DA698515834F3CD">
    <w:name w:val="52915E435D75497E9DA698515834F3CD"/>
    <w:rsid w:val="00136280"/>
  </w:style>
  <w:style w:type="paragraph" w:customStyle="1" w:styleId="E9F5791C5CB040DEA2863DB10AF68099">
    <w:name w:val="E9F5791C5CB040DEA2863DB10AF68099"/>
    <w:rsid w:val="00136280"/>
  </w:style>
  <w:style w:type="paragraph" w:customStyle="1" w:styleId="21ADA14AFA384929A9905C53BBF09B49">
    <w:name w:val="21ADA14AFA384929A9905C53BBF09B49"/>
    <w:rsid w:val="00136280"/>
  </w:style>
  <w:style w:type="paragraph" w:customStyle="1" w:styleId="2E3B99809C914197B6751A3D707D7ABC">
    <w:name w:val="2E3B99809C914197B6751A3D707D7ABC"/>
    <w:rsid w:val="00136280"/>
  </w:style>
  <w:style w:type="paragraph" w:customStyle="1" w:styleId="DF49C035C50E433F85ADB6F10292F1E8">
    <w:name w:val="DF49C035C50E433F85ADB6F10292F1E8"/>
    <w:rsid w:val="00136280"/>
  </w:style>
  <w:style w:type="paragraph" w:customStyle="1" w:styleId="5F2C585E87894E668E5471620B276E24">
    <w:name w:val="5F2C585E87894E668E5471620B276E24"/>
    <w:rsid w:val="00136280"/>
  </w:style>
  <w:style w:type="paragraph" w:customStyle="1" w:styleId="246F148DEC404BD89C5A9CE795CC29F5">
    <w:name w:val="246F148DEC404BD89C5A9CE795CC29F5"/>
    <w:rsid w:val="00136280"/>
  </w:style>
  <w:style w:type="paragraph" w:customStyle="1" w:styleId="6090714D10F7426B926A34E6609895DA">
    <w:name w:val="6090714D10F7426B926A34E6609895DA"/>
    <w:rsid w:val="00136280"/>
  </w:style>
  <w:style w:type="paragraph" w:customStyle="1" w:styleId="32677B3A5E3940FCAD95830EB1A68D6F">
    <w:name w:val="32677B3A5E3940FCAD95830EB1A68D6F"/>
    <w:rsid w:val="00136280"/>
  </w:style>
  <w:style w:type="paragraph" w:customStyle="1" w:styleId="3060BA59F768461F86E40213B36DAA79">
    <w:name w:val="3060BA59F768461F86E40213B36DAA79"/>
    <w:rsid w:val="00136280"/>
  </w:style>
  <w:style w:type="paragraph" w:customStyle="1" w:styleId="72F4EEABCF6C4543AA62E4FC8314F7AD">
    <w:name w:val="72F4EEABCF6C4543AA62E4FC8314F7AD"/>
    <w:rsid w:val="00136280"/>
  </w:style>
  <w:style w:type="paragraph" w:customStyle="1" w:styleId="6D06352565BC4550B74589609B2A1DFC">
    <w:name w:val="6D06352565BC4550B74589609B2A1DFC"/>
    <w:rsid w:val="00136280"/>
  </w:style>
  <w:style w:type="paragraph" w:customStyle="1" w:styleId="A3963000DB1F40A8B6EE168FF745C6A7">
    <w:name w:val="A3963000DB1F40A8B6EE168FF745C6A7"/>
    <w:rsid w:val="00136280"/>
  </w:style>
  <w:style w:type="paragraph" w:customStyle="1" w:styleId="94F6C7C2DF484AE4B214CE040949414F">
    <w:name w:val="94F6C7C2DF484AE4B214CE040949414F"/>
    <w:rsid w:val="00136280"/>
  </w:style>
  <w:style w:type="paragraph" w:customStyle="1" w:styleId="975FAC9091B245BE9D140651E90E3764">
    <w:name w:val="975FAC9091B245BE9D140651E90E3764"/>
    <w:rsid w:val="00136280"/>
  </w:style>
  <w:style w:type="paragraph" w:customStyle="1" w:styleId="AED2AC278DAE4FDDBA1D9955F7DE0A1B">
    <w:name w:val="AED2AC278DAE4FDDBA1D9955F7DE0A1B"/>
    <w:rsid w:val="00136280"/>
  </w:style>
  <w:style w:type="paragraph" w:customStyle="1" w:styleId="2D0C8709F9D4415083CC65910D846D11">
    <w:name w:val="2D0C8709F9D4415083CC65910D846D11"/>
    <w:rsid w:val="00136280"/>
  </w:style>
  <w:style w:type="paragraph" w:customStyle="1" w:styleId="D31F8BFDF9CD42C7A13A44386F7FE501">
    <w:name w:val="D31F8BFDF9CD42C7A13A44386F7FE501"/>
    <w:rsid w:val="00136280"/>
  </w:style>
  <w:style w:type="paragraph" w:customStyle="1" w:styleId="1D5D490CE09E40F2ACFA58B5B8DC67A5">
    <w:name w:val="1D5D490CE09E40F2ACFA58B5B8DC67A5"/>
    <w:rsid w:val="00136280"/>
  </w:style>
  <w:style w:type="paragraph" w:customStyle="1" w:styleId="64D72FAB02CB49B893D35450D4207E8E">
    <w:name w:val="64D72FAB02CB49B893D35450D4207E8E"/>
    <w:rsid w:val="001362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</Template>
  <TotalTime>0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2020-01-30T12:59:00Z</dcterms:created>
  <dcterms:modified xsi:type="dcterms:W3CDTF">2020-01-30T15:14:00Z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