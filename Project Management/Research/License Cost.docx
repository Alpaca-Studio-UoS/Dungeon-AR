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D503C" w14:textId="7B274143" w:rsidR="00806FF3" w:rsidRDefault="00806FF3" w:rsidP="00806FF3"/>
    <w:tbl>
      <w:tblPr>
        <w:tblStyle w:val="TableGrid"/>
        <w:tblW w:w="5000" w:type="pct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5"/>
        <w:gridCol w:w="5455"/>
      </w:tblGrid>
      <w:tr w:rsidR="00EA7D74" w:rsidRPr="00670058" w14:paraId="038CA850" w14:textId="77777777" w:rsidTr="00EA7D74">
        <w:trPr>
          <w:trHeight w:val="429"/>
          <w:jc w:val="center"/>
        </w:trPr>
        <w:sdt>
          <w:sdtPr>
            <w:id w:val="-1557455879"/>
            <w:placeholder>
              <w:docPart w:val="FFD03AFAF57E4036AC4D77125E6B04D7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shd w:val="clear" w:color="auto" w:fill="731F1C" w:themeFill="accent5"/>
                <w:vAlign w:val="center"/>
              </w:tcPr>
              <w:p w14:paraId="645BD55A" w14:textId="77777777" w:rsidR="00EA7D74" w:rsidRPr="00670058" w:rsidRDefault="00EA7D74" w:rsidP="00257184">
                <w:pPr>
                  <w:pStyle w:val="Heading1"/>
                  <w:outlineLvl w:val="0"/>
                </w:pPr>
                <w:r w:rsidRPr="00670058">
                  <w:rPr>
                    <w:rStyle w:val="PlaceholderText"/>
                    <w:color w:val="FFFFFF" w:themeColor="background1"/>
                  </w:rPr>
                  <w:t>Item</w:t>
                </w:r>
                <w:r>
                  <w:rPr>
                    <w:rStyle w:val="PlaceholderText"/>
                    <w:color w:val="FFFFFF" w:themeColor="background1"/>
                  </w:rPr>
                  <w:t xml:space="preserve"> #</w:t>
                </w:r>
              </w:p>
            </w:tc>
          </w:sdtContent>
        </w:sdt>
        <w:sdt>
          <w:sdtPr>
            <w:id w:val="-1863038192"/>
            <w:placeholder>
              <w:docPart w:val="52915E435D75497E9DA698515834F3CD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shd w:val="clear" w:color="auto" w:fill="731F1C" w:themeFill="accent5"/>
                <w:vAlign w:val="center"/>
              </w:tcPr>
              <w:p w14:paraId="6280D588" w14:textId="77777777" w:rsidR="00EA7D74" w:rsidRPr="00670058" w:rsidRDefault="00EA7D74" w:rsidP="00257184">
                <w:pPr>
                  <w:pStyle w:val="Heading1"/>
                  <w:outlineLvl w:val="0"/>
                </w:pPr>
                <w:r w:rsidRPr="00670058">
                  <w:rPr>
                    <w:rStyle w:val="PlaceholderText"/>
                    <w:color w:val="FFFFFF" w:themeColor="background1"/>
                  </w:rPr>
                  <w:t>Price</w:t>
                </w:r>
              </w:p>
            </w:tc>
          </w:sdtContent>
        </w:sdt>
      </w:tr>
      <w:tr w:rsidR="00EA7D74" w:rsidRPr="00846B76" w14:paraId="5384A98A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4621B9BD" w14:textId="4158B37C" w:rsidR="00EA7D74" w:rsidRPr="00257184" w:rsidRDefault="00EA7D74" w:rsidP="00257184">
            <w:r>
              <w:t>Maya LT</w:t>
            </w:r>
          </w:p>
        </w:tc>
        <w:tc>
          <w:tcPr>
            <w:tcW w:w="2914" w:type="pct"/>
            <w:vAlign w:val="center"/>
          </w:tcPr>
          <w:p w14:paraId="10E8F17B" w14:textId="4E0B9B33" w:rsidR="00EA7D74" w:rsidRPr="00846B76" w:rsidRDefault="00EA7D74" w:rsidP="00EA7D74">
            <w:pPr>
              <w:spacing w:before="120"/>
              <w:jc w:val="center"/>
            </w:pPr>
            <w:r>
              <w:t>£276/Year</w:t>
            </w:r>
          </w:p>
        </w:tc>
      </w:tr>
      <w:tr w:rsidR="00EA7D74" w:rsidRPr="00846B76" w14:paraId="12A1B580" w14:textId="77777777" w:rsidTr="00EA7D74">
        <w:trPr>
          <w:trHeight w:val="859"/>
          <w:jc w:val="center"/>
        </w:trPr>
        <w:tc>
          <w:tcPr>
            <w:tcW w:w="2086" w:type="pct"/>
            <w:vAlign w:val="center"/>
          </w:tcPr>
          <w:p w14:paraId="2368F345" w14:textId="7CC876BA" w:rsidR="00EA7D74" w:rsidRPr="00257184" w:rsidRDefault="00EA7D74" w:rsidP="00257184">
            <w:r>
              <w:t>Krita</w:t>
            </w:r>
          </w:p>
        </w:tc>
        <w:tc>
          <w:tcPr>
            <w:tcW w:w="2914" w:type="pct"/>
            <w:vAlign w:val="center"/>
          </w:tcPr>
          <w:p w14:paraId="740C3031" w14:textId="2401284A" w:rsidR="00EA7D74" w:rsidRPr="00846B76" w:rsidRDefault="00EA7D74" w:rsidP="00EA7D74">
            <w:pPr>
              <w:spacing w:before="120"/>
              <w:jc w:val="center"/>
            </w:pPr>
            <w:r>
              <w:t>Free</w:t>
            </w:r>
          </w:p>
        </w:tc>
      </w:tr>
      <w:tr w:rsidR="00EA7D74" w:rsidRPr="00846B76" w14:paraId="21513260" w14:textId="77777777" w:rsidTr="00EA7D74">
        <w:trPr>
          <w:trHeight w:val="859"/>
          <w:jc w:val="center"/>
        </w:trPr>
        <w:sdt>
          <w:sdtPr>
            <w:id w:val="1675677708"/>
            <w:placeholder>
              <w:docPart w:val="DF49C035C50E433F85ADB6F10292F1E8"/>
            </w:placeholder>
            <w:temporary/>
            <w:showingPlcHdr/>
            <w15:appearance w15:val="hidden"/>
          </w:sdtPr>
          <w:sdtContent>
            <w:bookmarkStart w:id="0" w:name="_GoBack" w:displacedByCustomXml="prev"/>
            <w:tc>
              <w:tcPr>
                <w:tcW w:w="2086" w:type="pct"/>
                <w:vAlign w:val="center"/>
              </w:tcPr>
              <w:p w14:paraId="60BC9FFA" w14:textId="77777777" w:rsidR="00EA7D74" w:rsidRPr="00257184" w:rsidRDefault="00EA7D74" w:rsidP="00257184">
                <w:r w:rsidRPr="00257184">
                  <w:t>Item #3</w:t>
                </w:r>
              </w:p>
            </w:tc>
            <w:bookmarkEnd w:id="0" w:displacedByCustomXml="next"/>
          </w:sdtContent>
        </w:sdt>
        <w:sdt>
          <w:sdtPr>
            <w:id w:val="1605607109"/>
            <w:placeholder>
              <w:docPart w:val="5F2C585E87894E668E5471620B276E24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4DC88989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3</w:t>
                </w:r>
              </w:p>
            </w:tc>
          </w:sdtContent>
        </w:sdt>
      </w:tr>
      <w:tr w:rsidR="00EA7D74" w:rsidRPr="00846B76" w14:paraId="4C41ACFD" w14:textId="77777777" w:rsidTr="00EA7D74">
        <w:trPr>
          <w:trHeight w:val="859"/>
          <w:jc w:val="center"/>
        </w:trPr>
        <w:sdt>
          <w:sdtPr>
            <w:id w:val="-1468967892"/>
            <w:placeholder>
              <w:docPart w:val="246F148DEC404BD89C5A9CE795CC29F5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43064C0A" w14:textId="77777777" w:rsidR="00EA7D74" w:rsidRPr="00257184" w:rsidRDefault="00EA7D74" w:rsidP="00257184">
                <w:r w:rsidRPr="00257184">
                  <w:t>Item #4</w:t>
                </w:r>
              </w:p>
            </w:tc>
          </w:sdtContent>
        </w:sdt>
        <w:sdt>
          <w:sdtPr>
            <w:id w:val="-281411403"/>
            <w:placeholder>
              <w:docPart w:val="6090714D10F7426B926A34E6609895DA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0B4E0C7C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4</w:t>
                </w:r>
              </w:p>
            </w:tc>
          </w:sdtContent>
        </w:sdt>
      </w:tr>
      <w:tr w:rsidR="00EA7D74" w:rsidRPr="00846B76" w14:paraId="1BDC9ACC" w14:textId="77777777" w:rsidTr="00EA7D74">
        <w:trPr>
          <w:trHeight w:val="859"/>
          <w:jc w:val="center"/>
        </w:trPr>
        <w:sdt>
          <w:sdtPr>
            <w:id w:val="-1996099991"/>
            <w:placeholder>
              <w:docPart w:val="32677B3A5E3940FCAD95830EB1A68D6F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0E964BBE" w14:textId="77777777" w:rsidR="00EA7D74" w:rsidRPr="00257184" w:rsidRDefault="00EA7D74" w:rsidP="00257184">
                <w:r w:rsidRPr="00257184">
                  <w:t>Item #5</w:t>
                </w:r>
              </w:p>
            </w:tc>
          </w:sdtContent>
        </w:sdt>
        <w:sdt>
          <w:sdtPr>
            <w:id w:val="-1549143348"/>
            <w:placeholder>
              <w:docPart w:val="3060BA59F768461F86E40213B36DAA79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731F8921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5</w:t>
                </w:r>
              </w:p>
            </w:tc>
          </w:sdtContent>
        </w:sdt>
      </w:tr>
      <w:tr w:rsidR="00EA7D74" w:rsidRPr="00846B76" w14:paraId="73C17B97" w14:textId="77777777" w:rsidTr="00EA7D74">
        <w:trPr>
          <w:trHeight w:val="859"/>
          <w:jc w:val="center"/>
        </w:trPr>
        <w:sdt>
          <w:sdtPr>
            <w:id w:val="-1392177930"/>
            <w:placeholder>
              <w:docPart w:val="72F4EEABCF6C4543AA62E4FC8314F7AD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792B357C" w14:textId="77777777" w:rsidR="00EA7D74" w:rsidRPr="00257184" w:rsidRDefault="00EA7D74" w:rsidP="00257184">
                <w:r w:rsidRPr="00257184">
                  <w:t>Item #6</w:t>
                </w:r>
              </w:p>
            </w:tc>
          </w:sdtContent>
        </w:sdt>
        <w:sdt>
          <w:sdtPr>
            <w:id w:val="601608103"/>
            <w:placeholder>
              <w:docPart w:val="6D06352565BC4550B74589609B2A1DFC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38035ADC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6</w:t>
                </w:r>
              </w:p>
            </w:tc>
          </w:sdtContent>
        </w:sdt>
      </w:tr>
      <w:tr w:rsidR="00EA7D74" w:rsidRPr="00846B76" w14:paraId="3AFF0C91" w14:textId="77777777" w:rsidTr="00EA7D74">
        <w:trPr>
          <w:trHeight w:val="859"/>
          <w:jc w:val="center"/>
        </w:trPr>
        <w:sdt>
          <w:sdtPr>
            <w:id w:val="1118416718"/>
            <w:placeholder>
              <w:docPart w:val="A3963000DB1F40A8B6EE168FF745C6A7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60AF4F9B" w14:textId="77777777" w:rsidR="00EA7D74" w:rsidRPr="00257184" w:rsidRDefault="00EA7D74" w:rsidP="00257184">
                <w:r w:rsidRPr="00257184">
                  <w:t>Item #7</w:t>
                </w:r>
              </w:p>
            </w:tc>
          </w:sdtContent>
        </w:sdt>
        <w:sdt>
          <w:sdtPr>
            <w:id w:val="1947263292"/>
            <w:placeholder>
              <w:docPart w:val="94F6C7C2DF484AE4B214CE040949414F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1E22E02E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7</w:t>
                </w:r>
              </w:p>
            </w:tc>
          </w:sdtContent>
        </w:sdt>
      </w:tr>
      <w:tr w:rsidR="00EA7D74" w:rsidRPr="00846B76" w14:paraId="093D1241" w14:textId="77777777" w:rsidTr="00EA7D74">
        <w:trPr>
          <w:trHeight w:val="859"/>
          <w:jc w:val="center"/>
        </w:trPr>
        <w:sdt>
          <w:sdtPr>
            <w:id w:val="1867330974"/>
            <w:placeholder>
              <w:docPart w:val="975FAC9091B245BE9D140651E90E3764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6591F7EE" w14:textId="77777777" w:rsidR="00EA7D74" w:rsidRPr="00257184" w:rsidRDefault="00EA7D74" w:rsidP="00257184">
                <w:r w:rsidRPr="00257184">
                  <w:t>Item #8</w:t>
                </w:r>
              </w:p>
            </w:tc>
          </w:sdtContent>
        </w:sdt>
        <w:sdt>
          <w:sdtPr>
            <w:id w:val="-445933355"/>
            <w:placeholder>
              <w:docPart w:val="AED2AC278DAE4FDDBA1D9955F7DE0A1B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7FB2CBB0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8</w:t>
                </w:r>
              </w:p>
            </w:tc>
          </w:sdtContent>
        </w:sdt>
      </w:tr>
      <w:tr w:rsidR="00EA7D74" w:rsidRPr="00846B76" w14:paraId="287DD3D3" w14:textId="77777777" w:rsidTr="00EA7D74">
        <w:trPr>
          <w:trHeight w:val="859"/>
          <w:jc w:val="center"/>
        </w:trPr>
        <w:sdt>
          <w:sdtPr>
            <w:id w:val="-925028935"/>
            <w:placeholder>
              <w:docPart w:val="2D0C8709F9D4415083CC65910D846D11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06F21013" w14:textId="77777777" w:rsidR="00EA7D74" w:rsidRPr="00257184" w:rsidRDefault="00EA7D74" w:rsidP="00257184">
                <w:r w:rsidRPr="00257184">
                  <w:t>Item #9</w:t>
                </w:r>
              </w:p>
            </w:tc>
          </w:sdtContent>
        </w:sdt>
        <w:sdt>
          <w:sdtPr>
            <w:id w:val="1630286546"/>
            <w:placeholder>
              <w:docPart w:val="D31F8BFDF9CD42C7A13A44386F7FE501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565F7E51" w14:textId="77777777" w:rsidR="00EA7D74" w:rsidRPr="00846B76" w:rsidRDefault="00EA7D74" w:rsidP="00EA7D74">
                <w:pPr>
                  <w:spacing w:before="120"/>
                  <w:jc w:val="center"/>
                </w:pPr>
                <w:r w:rsidRPr="00257184">
                  <w:t>Price Item 9</w:t>
                </w:r>
              </w:p>
            </w:tc>
          </w:sdtContent>
        </w:sdt>
      </w:tr>
      <w:tr w:rsidR="00EA7D74" w:rsidRPr="00846B76" w14:paraId="6BF0C180" w14:textId="77777777" w:rsidTr="00EA7D74">
        <w:trPr>
          <w:trHeight w:val="859"/>
          <w:jc w:val="center"/>
        </w:trPr>
        <w:sdt>
          <w:sdtPr>
            <w:id w:val="-359282523"/>
            <w:placeholder>
              <w:docPart w:val="1D5D490CE09E40F2ACFA58B5B8DC67A5"/>
            </w:placeholder>
            <w:temporary/>
            <w:showingPlcHdr/>
            <w15:appearance w15:val="hidden"/>
          </w:sdtPr>
          <w:sdtContent>
            <w:tc>
              <w:tcPr>
                <w:tcW w:w="2086" w:type="pct"/>
                <w:vAlign w:val="center"/>
              </w:tcPr>
              <w:p w14:paraId="7E341CCA" w14:textId="77777777" w:rsidR="00EA7D74" w:rsidRPr="00257184" w:rsidRDefault="00EA7D74" w:rsidP="00257184">
                <w:r w:rsidRPr="00257184">
                  <w:t>Item #10</w:t>
                </w:r>
              </w:p>
            </w:tc>
          </w:sdtContent>
        </w:sdt>
        <w:sdt>
          <w:sdtPr>
            <w:id w:val="-567798372"/>
            <w:placeholder>
              <w:docPart w:val="64D72FAB02CB49B893D35450D4207E8E"/>
            </w:placeholder>
            <w:temporary/>
            <w:showingPlcHdr/>
            <w15:appearance w15:val="hidden"/>
          </w:sdtPr>
          <w:sdtContent>
            <w:tc>
              <w:tcPr>
                <w:tcW w:w="2914" w:type="pct"/>
                <w:vAlign w:val="center"/>
              </w:tcPr>
              <w:p w14:paraId="5B1C68E3" w14:textId="77777777" w:rsidR="00EA7D74" w:rsidRPr="00846B76" w:rsidRDefault="00EA7D74" w:rsidP="00EA7D74">
                <w:pPr>
                  <w:jc w:val="center"/>
                </w:pPr>
                <w:r w:rsidRPr="00257184">
                  <w:t>Price Item 10</w:t>
                </w:r>
              </w:p>
            </w:tc>
          </w:sdtContent>
        </w:sdt>
      </w:tr>
    </w:tbl>
    <w:p w14:paraId="0E3C4111" w14:textId="77777777" w:rsidR="00CE6104" w:rsidRPr="00732B16" w:rsidRDefault="00CE6104" w:rsidP="00E677FE">
      <w:pPr>
        <w:spacing w:after="0"/>
        <w:rPr>
          <w:sz w:val="12"/>
          <w:szCs w:val="16"/>
        </w:rPr>
      </w:pPr>
    </w:p>
    <w:sectPr w:rsidR="00CE6104" w:rsidRPr="00732B16" w:rsidSect="0073326A">
      <w:headerReference w:type="default" r:id="rId10"/>
      <w:footerReference w:type="default" r:id="rId11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5E49D" w14:textId="77777777" w:rsidR="004E1C0D" w:rsidRDefault="004E1C0D" w:rsidP="00650259">
      <w:pPr>
        <w:spacing w:after="0" w:line="240" w:lineRule="auto"/>
      </w:pPr>
      <w:r>
        <w:separator/>
      </w:r>
    </w:p>
  </w:endnote>
  <w:endnote w:type="continuationSeparator" w:id="0">
    <w:p w14:paraId="551FA446" w14:textId="77777777" w:rsidR="004E1C0D" w:rsidRDefault="004E1C0D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FD29FE0-0966-44A1-9A5E-76E87A4500A4}"/>
    <w:embedBold r:id="rId2" w:fontKey="{F6379E3D-2A17-46F9-8D49-5472BF0360B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3C2D0A1-5B1F-4A58-BDD1-5E7BE5FD6936}"/>
    <w:embedBold r:id="rId4" w:fontKey="{B2F97998-2F1A-40AF-A1DF-E571C4871D95}"/>
    <w:embedItalic r:id="rId5" w:fontKey="{2C9A06A3-643F-4B9E-BAEC-DC0D0EFADE9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09C7B943-0FDA-4C35-85B7-C37067C766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923B33" w14:textId="77777777" w:rsidR="0073326A" w:rsidRDefault="0073326A" w:rsidP="0073326A">
    <w:pPr>
      <w:pStyle w:val="NoSpacing"/>
    </w:pPr>
  </w:p>
  <w:p w14:paraId="1CF5FE9A" w14:textId="77777777" w:rsidR="00EA7D74" w:rsidRDefault="00EA7D74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5EDCDD" w14:textId="77777777" w:rsidR="004E1C0D" w:rsidRDefault="004E1C0D" w:rsidP="00650259">
      <w:pPr>
        <w:spacing w:after="0" w:line="240" w:lineRule="auto"/>
      </w:pPr>
      <w:r>
        <w:separator/>
      </w:r>
    </w:p>
  </w:footnote>
  <w:footnote w:type="continuationSeparator" w:id="0">
    <w:p w14:paraId="11DA788B" w14:textId="77777777" w:rsidR="004E1C0D" w:rsidRDefault="004E1C0D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350"/>
      <w:gridCol w:w="8000"/>
    </w:tblGrid>
    <w:tr w:rsidR="00713D1C" w:rsidRPr="00713D1C" w14:paraId="6F58C1DE" w14:textId="77777777" w:rsidTr="00257184">
      <w:trPr>
        <w:trHeight w:val="990"/>
      </w:trPr>
      <w:tc>
        <w:tcPr>
          <w:tcW w:w="1350" w:type="dxa"/>
          <w:shd w:val="clear" w:color="auto" w:fill="731F1C" w:themeFill="accent5"/>
          <w:vAlign w:val="center"/>
        </w:tcPr>
        <w:p w14:paraId="663E4996" w14:textId="77777777" w:rsidR="00576892" w:rsidRPr="00713D1C" w:rsidRDefault="00AB0BCC" w:rsidP="00713D1C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</w:pPr>
          <w:r w:rsidRPr="00713D1C">
            <w:rPr>
              <w:rFonts w:ascii="Corbel" w:eastAsia="Calibri" w:hAnsi="Corbel" w:cs="Times New Roman"/>
              <w:b/>
              <w:noProof/>
              <w:color w:val="FFFFFF"/>
              <w:sz w:val="44"/>
              <w:szCs w:val="24"/>
            </w:rPr>
            <w:drawing>
              <wp:inline distT="0" distB="0" distL="0" distR="0" wp14:anchorId="2313985E" wp14:editId="41C91F5F">
                <wp:extent cx="457200" cy="457200"/>
                <wp:effectExtent l="0" t="0" r="0" b="0"/>
                <wp:docPr id="1" name="Graphic 1" descr="price list ic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shd w:val="clear" w:color="auto" w:fill="731F1C" w:themeFill="accent5"/>
          <w:vAlign w:val="center"/>
        </w:tcPr>
        <w:p w14:paraId="7E99DA4D" w14:textId="403A4483" w:rsidR="00576892" w:rsidRPr="00732B16" w:rsidRDefault="00EA7D74" w:rsidP="00732B16">
          <w:pPr>
            <w:pStyle w:val="Header"/>
          </w:pPr>
          <w:r>
            <w:t>Software License Cost</w:t>
          </w:r>
        </w:p>
      </w:tc>
    </w:tr>
  </w:tbl>
  <w:p w14:paraId="3B125244" w14:textId="77777777" w:rsidR="00650259" w:rsidRDefault="00650259" w:rsidP="00713D1C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D74"/>
    <w:rsid w:val="00052382"/>
    <w:rsid w:val="0006568A"/>
    <w:rsid w:val="00076F0F"/>
    <w:rsid w:val="00084253"/>
    <w:rsid w:val="000D1F49"/>
    <w:rsid w:val="001727CA"/>
    <w:rsid w:val="001979D3"/>
    <w:rsid w:val="001F0608"/>
    <w:rsid w:val="00237E0D"/>
    <w:rsid w:val="00257184"/>
    <w:rsid w:val="00290F5E"/>
    <w:rsid w:val="002C16BD"/>
    <w:rsid w:val="002C56E6"/>
    <w:rsid w:val="002E5B69"/>
    <w:rsid w:val="00343DF9"/>
    <w:rsid w:val="00361E11"/>
    <w:rsid w:val="003B4744"/>
    <w:rsid w:val="003F0847"/>
    <w:rsid w:val="003F55D9"/>
    <w:rsid w:val="0040090B"/>
    <w:rsid w:val="0046302A"/>
    <w:rsid w:val="00487D2D"/>
    <w:rsid w:val="004D5D62"/>
    <w:rsid w:val="004E1C0D"/>
    <w:rsid w:val="005112D0"/>
    <w:rsid w:val="00577E06"/>
    <w:rsid w:val="005A3BF7"/>
    <w:rsid w:val="005D6CC7"/>
    <w:rsid w:val="005F2035"/>
    <w:rsid w:val="005F7990"/>
    <w:rsid w:val="0063739C"/>
    <w:rsid w:val="00650259"/>
    <w:rsid w:val="00651C81"/>
    <w:rsid w:val="00670058"/>
    <w:rsid w:val="006E62D8"/>
    <w:rsid w:val="00713D1C"/>
    <w:rsid w:val="00732B16"/>
    <w:rsid w:val="0073326A"/>
    <w:rsid w:val="00770F25"/>
    <w:rsid w:val="007A35A8"/>
    <w:rsid w:val="007B0A85"/>
    <w:rsid w:val="007C6A52"/>
    <w:rsid w:val="00806FF3"/>
    <w:rsid w:val="0082043E"/>
    <w:rsid w:val="008E203A"/>
    <w:rsid w:val="0091229C"/>
    <w:rsid w:val="00940E73"/>
    <w:rsid w:val="00976D36"/>
    <w:rsid w:val="0098597D"/>
    <w:rsid w:val="009F619A"/>
    <w:rsid w:val="009F6DDE"/>
    <w:rsid w:val="00A23302"/>
    <w:rsid w:val="00A370A8"/>
    <w:rsid w:val="00A51B9A"/>
    <w:rsid w:val="00A60442"/>
    <w:rsid w:val="00AB0BCC"/>
    <w:rsid w:val="00B160CA"/>
    <w:rsid w:val="00B50E3E"/>
    <w:rsid w:val="00B620F4"/>
    <w:rsid w:val="00BD4753"/>
    <w:rsid w:val="00BD5CB1"/>
    <w:rsid w:val="00BE62EE"/>
    <w:rsid w:val="00C003BA"/>
    <w:rsid w:val="00C27FAC"/>
    <w:rsid w:val="00C46878"/>
    <w:rsid w:val="00C72268"/>
    <w:rsid w:val="00CB4A51"/>
    <w:rsid w:val="00CD4532"/>
    <w:rsid w:val="00CD47B0"/>
    <w:rsid w:val="00CE6104"/>
    <w:rsid w:val="00CE7918"/>
    <w:rsid w:val="00D16163"/>
    <w:rsid w:val="00DB3FAD"/>
    <w:rsid w:val="00E61C09"/>
    <w:rsid w:val="00E677FE"/>
    <w:rsid w:val="00EA7D74"/>
    <w:rsid w:val="00EB3B58"/>
    <w:rsid w:val="00EC7359"/>
    <w:rsid w:val="00EE3054"/>
    <w:rsid w:val="00F00606"/>
    <w:rsid w:val="00F01256"/>
    <w:rsid w:val="00F0308A"/>
    <w:rsid w:val="00FC7475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C2A1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177026\AppData\Roaming\Microsoft\Templates\Fundraising%20price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FD03AFAF57E4036AC4D77125E6B04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39103-3112-4669-A239-0B03097559BE}"/>
      </w:docPartPr>
      <w:docPartBody>
        <w:p w:rsidR="00000000" w:rsidRDefault="00136280" w:rsidP="00136280">
          <w:pPr>
            <w:pStyle w:val="FFD03AFAF57E4036AC4D77125E6B04D7"/>
          </w:pPr>
          <w:r w:rsidRPr="00670058">
            <w:rPr>
              <w:rStyle w:val="PlaceholderText"/>
            </w:rPr>
            <w:t>Item</w:t>
          </w:r>
          <w:r>
            <w:rPr>
              <w:rStyle w:val="PlaceholderText"/>
            </w:rPr>
            <w:t xml:space="preserve"> #</w:t>
          </w:r>
        </w:p>
      </w:docPartBody>
    </w:docPart>
    <w:docPart>
      <w:docPartPr>
        <w:name w:val="52915E435D75497E9DA698515834F3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01DC9E-E157-48BE-867D-D17F277C3453}"/>
      </w:docPartPr>
      <w:docPartBody>
        <w:p w:rsidR="00000000" w:rsidRDefault="00136280" w:rsidP="00136280">
          <w:pPr>
            <w:pStyle w:val="52915E435D75497E9DA698515834F3CD"/>
          </w:pPr>
          <w:r w:rsidRPr="00670058">
            <w:rPr>
              <w:rStyle w:val="PlaceholderText"/>
            </w:rPr>
            <w:t>Price</w:t>
          </w:r>
        </w:p>
      </w:docPartBody>
    </w:docPart>
    <w:docPart>
      <w:docPartPr>
        <w:name w:val="DF49C035C50E433F85ADB6F10292F1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E1B36-530E-4A00-8EE4-B493695AD997}"/>
      </w:docPartPr>
      <w:docPartBody>
        <w:p w:rsidR="00000000" w:rsidRDefault="00136280" w:rsidP="00136280">
          <w:pPr>
            <w:pStyle w:val="DF49C035C50E433F85ADB6F10292F1E8"/>
          </w:pPr>
          <w:r w:rsidRPr="00257184">
            <w:t>Item #3</w:t>
          </w:r>
        </w:p>
      </w:docPartBody>
    </w:docPart>
    <w:docPart>
      <w:docPartPr>
        <w:name w:val="5F2C585E87894E668E5471620B276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385D13-B826-4E01-BB4C-54B93E9DE1A7}"/>
      </w:docPartPr>
      <w:docPartBody>
        <w:p w:rsidR="00000000" w:rsidRDefault="00136280" w:rsidP="00136280">
          <w:pPr>
            <w:pStyle w:val="5F2C585E87894E668E5471620B276E24"/>
          </w:pPr>
          <w:r w:rsidRPr="00257184">
            <w:t>Price Item 3</w:t>
          </w:r>
        </w:p>
      </w:docPartBody>
    </w:docPart>
    <w:docPart>
      <w:docPartPr>
        <w:name w:val="246F148DEC404BD89C5A9CE795CC29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7661DE-24AF-43D8-B04B-5AD6718F0E6C}"/>
      </w:docPartPr>
      <w:docPartBody>
        <w:p w:rsidR="00000000" w:rsidRDefault="00136280" w:rsidP="00136280">
          <w:pPr>
            <w:pStyle w:val="246F148DEC404BD89C5A9CE795CC29F5"/>
          </w:pPr>
          <w:r w:rsidRPr="00257184">
            <w:t>Item #4</w:t>
          </w:r>
        </w:p>
      </w:docPartBody>
    </w:docPart>
    <w:docPart>
      <w:docPartPr>
        <w:name w:val="6090714D10F7426B926A34E6609895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98FAE-E97B-4AC7-AF21-A35350AD9DAE}"/>
      </w:docPartPr>
      <w:docPartBody>
        <w:p w:rsidR="00000000" w:rsidRDefault="00136280" w:rsidP="00136280">
          <w:pPr>
            <w:pStyle w:val="6090714D10F7426B926A34E6609895DA"/>
          </w:pPr>
          <w:r w:rsidRPr="00257184">
            <w:t>Price Item 4</w:t>
          </w:r>
        </w:p>
      </w:docPartBody>
    </w:docPart>
    <w:docPart>
      <w:docPartPr>
        <w:name w:val="32677B3A5E3940FCAD95830EB1A68D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B26231-C422-4D80-A235-5D44427A8DAE}"/>
      </w:docPartPr>
      <w:docPartBody>
        <w:p w:rsidR="00000000" w:rsidRDefault="00136280" w:rsidP="00136280">
          <w:pPr>
            <w:pStyle w:val="32677B3A5E3940FCAD95830EB1A68D6F"/>
          </w:pPr>
          <w:r w:rsidRPr="00257184">
            <w:t>Item #5</w:t>
          </w:r>
        </w:p>
      </w:docPartBody>
    </w:docPart>
    <w:docPart>
      <w:docPartPr>
        <w:name w:val="3060BA59F768461F86E40213B36DAA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64BDEB-CB39-4C26-ABC6-4BD751EA99FB}"/>
      </w:docPartPr>
      <w:docPartBody>
        <w:p w:rsidR="00000000" w:rsidRDefault="00136280" w:rsidP="00136280">
          <w:pPr>
            <w:pStyle w:val="3060BA59F768461F86E40213B36DAA79"/>
          </w:pPr>
          <w:r w:rsidRPr="00257184">
            <w:t>Price Item 5</w:t>
          </w:r>
        </w:p>
      </w:docPartBody>
    </w:docPart>
    <w:docPart>
      <w:docPartPr>
        <w:name w:val="72F4EEABCF6C4543AA62E4FC8314F7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F15988-CBBA-40EF-9F05-C7F13A31864B}"/>
      </w:docPartPr>
      <w:docPartBody>
        <w:p w:rsidR="00000000" w:rsidRDefault="00136280" w:rsidP="00136280">
          <w:pPr>
            <w:pStyle w:val="72F4EEABCF6C4543AA62E4FC8314F7AD"/>
          </w:pPr>
          <w:r w:rsidRPr="00257184">
            <w:t>Item #6</w:t>
          </w:r>
        </w:p>
      </w:docPartBody>
    </w:docPart>
    <w:docPart>
      <w:docPartPr>
        <w:name w:val="6D06352565BC4550B74589609B2A1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88BDA9-B3DB-4689-B53E-810B27D8DC99}"/>
      </w:docPartPr>
      <w:docPartBody>
        <w:p w:rsidR="00000000" w:rsidRDefault="00136280" w:rsidP="00136280">
          <w:pPr>
            <w:pStyle w:val="6D06352565BC4550B74589609B2A1DFC"/>
          </w:pPr>
          <w:r w:rsidRPr="00257184">
            <w:t>Price Item 6</w:t>
          </w:r>
        </w:p>
      </w:docPartBody>
    </w:docPart>
    <w:docPart>
      <w:docPartPr>
        <w:name w:val="A3963000DB1F40A8B6EE168FF745C6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161458-1542-4FFA-A889-250889EBE8D8}"/>
      </w:docPartPr>
      <w:docPartBody>
        <w:p w:rsidR="00000000" w:rsidRDefault="00136280" w:rsidP="00136280">
          <w:pPr>
            <w:pStyle w:val="A3963000DB1F40A8B6EE168FF745C6A7"/>
          </w:pPr>
          <w:r w:rsidRPr="00257184">
            <w:t>Item #7</w:t>
          </w:r>
        </w:p>
      </w:docPartBody>
    </w:docPart>
    <w:docPart>
      <w:docPartPr>
        <w:name w:val="94F6C7C2DF484AE4B214CE0409494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51600-07B7-440D-89E7-AF4CB5FAA2FF}"/>
      </w:docPartPr>
      <w:docPartBody>
        <w:p w:rsidR="00000000" w:rsidRDefault="00136280" w:rsidP="00136280">
          <w:pPr>
            <w:pStyle w:val="94F6C7C2DF484AE4B214CE040949414F"/>
          </w:pPr>
          <w:r w:rsidRPr="00257184">
            <w:t>Price Item 7</w:t>
          </w:r>
        </w:p>
      </w:docPartBody>
    </w:docPart>
    <w:docPart>
      <w:docPartPr>
        <w:name w:val="975FAC9091B245BE9D140651E90E3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3B103C-B024-4B39-ACEC-E8838F8F0D48}"/>
      </w:docPartPr>
      <w:docPartBody>
        <w:p w:rsidR="00000000" w:rsidRDefault="00136280" w:rsidP="00136280">
          <w:pPr>
            <w:pStyle w:val="975FAC9091B245BE9D140651E90E3764"/>
          </w:pPr>
          <w:r w:rsidRPr="00257184">
            <w:t>Item #8</w:t>
          </w:r>
        </w:p>
      </w:docPartBody>
    </w:docPart>
    <w:docPart>
      <w:docPartPr>
        <w:name w:val="AED2AC278DAE4FDDBA1D9955F7DE0A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2A3BE-AEC9-4095-A23D-CF425294A77C}"/>
      </w:docPartPr>
      <w:docPartBody>
        <w:p w:rsidR="00000000" w:rsidRDefault="00136280" w:rsidP="00136280">
          <w:pPr>
            <w:pStyle w:val="AED2AC278DAE4FDDBA1D9955F7DE0A1B"/>
          </w:pPr>
          <w:r w:rsidRPr="00257184">
            <w:t>Price Item 8</w:t>
          </w:r>
        </w:p>
      </w:docPartBody>
    </w:docPart>
    <w:docPart>
      <w:docPartPr>
        <w:name w:val="2D0C8709F9D4415083CC65910D846D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142FF3-E593-4201-AE8E-CD847A78E4C6}"/>
      </w:docPartPr>
      <w:docPartBody>
        <w:p w:rsidR="00000000" w:rsidRDefault="00136280" w:rsidP="00136280">
          <w:pPr>
            <w:pStyle w:val="2D0C8709F9D4415083CC65910D846D11"/>
          </w:pPr>
          <w:r w:rsidRPr="00257184">
            <w:t>Item #9</w:t>
          </w:r>
        </w:p>
      </w:docPartBody>
    </w:docPart>
    <w:docPart>
      <w:docPartPr>
        <w:name w:val="D31F8BFDF9CD42C7A13A44386F7FE5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9C4BF1-E579-437D-B620-DE047B7AA74B}"/>
      </w:docPartPr>
      <w:docPartBody>
        <w:p w:rsidR="00000000" w:rsidRDefault="00136280" w:rsidP="00136280">
          <w:pPr>
            <w:pStyle w:val="D31F8BFDF9CD42C7A13A44386F7FE501"/>
          </w:pPr>
          <w:r w:rsidRPr="00257184">
            <w:t>Price Item 9</w:t>
          </w:r>
        </w:p>
      </w:docPartBody>
    </w:docPart>
    <w:docPart>
      <w:docPartPr>
        <w:name w:val="1D5D490CE09E40F2ACFA58B5B8DC6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0DBB56-317A-4AEF-A871-E447201826B0}"/>
      </w:docPartPr>
      <w:docPartBody>
        <w:p w:rsidR="00000000" w:rsidRDefault="00136280" w:rsidP="00136280">
          <w:pPr>
            <w:pStyle w:val="1D5D490CE09E40F2ACFA58B5B8DC67A5"/>
          </w:pPr>
          <w:r w:rsidRPr="00257184">
            <w:t>Item #10</w:t>
          </w:r>
        </w:p>
      </w:docPartBody>
    </w:docPart>
    <w:docPart>
      <w:docPartPr>
        <w:name w:val="64D72FAB02CB49B893D35450D4207E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EF92A2-FB2A-4348-91E9-A7C8C64D055D}"/>
      </w:docPartPr>
      <w:docPartBody>
        <w:p w:rsidR="00000000" w:rsidRDefault="00136280" w:rsidP="00136280">
          <w:pPr>
            <w:pStyle w:val="64D72FAB02CB49B893D35450D4207E8E"/>
          </w:pPr>
          <w:r w:rsidRPr="00257184">
            <w:t>Price Item 10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280"/>
    <w:rsid w:val="00136280"/>
    <w:rsid w:val="00ED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312438B4B54BEC8298BCBBA3CC1962">
    <w:name w:val="C4312438B4B54BEC8298BCBBA3CC1962"/>
  </w:style>
  <w:style w:type="character" w:styleId="PlaceholderText">
    <w:name w:val="Placeholder Text"/>
    <w:basedOn w:val="DefaultParagraphFont"/>
    <w:uiPriority w:val="99"/>
    <w:semiHidden/>
    <w:rsid w:val="00136280"/>
    <w:rPr>
      <w:color w:val="808080"/>
    </w:rPr>
  </w:style>
  <w:style w:type="paragraph" w:customStyle="1" w:styleId="B43E58FA566C4427B71349A7F1E108C1">
    <w:name w:val="B43E58FA566C4427B71349A7F1E108C1"/>
  </w:style>
  <w:style w:type="paragraph" w:customStyle="1" w:styleId="0598C03205EA421FB151B0614F89502A">
    <w:name w:val="0598C03205EA421FB151B0614F89502A"/>
  </w:style>
  <w:style w:type="paragraph" w:customStyle="1" w:styleId="5F3ADCAE18B949989643E9AC63BED09F">
    <w:name w:val="5F3ADCAE18B949989643E9AC63BED09F"/>
  </w:style>
  <w:style w:type="paragraph" w:customStyle="1" w:styleId="873C7F5CE05D4151A7CF37C8466CB442">
    <w:name w:val="873C7F5CE05D4151A7CF37C8466CB442"/>
  </w:style>
  <w:style w:type="paragraph" w:customStyle="1" w:styleId="4548CBA70F054A409581BE984E0FF63D">
    <w:name w:val="4548CBA70F054A409581BE984E0FF63D"/>
  </w:style>
  <w:style w:type="paragraph" w:customStyle="1" w:styleId="A57EDD15358B46D79116320394859DEC">
    <w:name w:val="A57EDD15358B46D79116320394859DEC"/>
  </w:style>
  <w:style w:type="paragraph" w:customStyle="1" w:styleId="4A8A65853C9743DA9BED008D674369DE">
    <w:name w:val="4A8A65853C9743DA9BED008D674369DE"/>
  </w:style>
  <w:style w:type="paragraph" w:customStyle="1" w:styleId="8A38932D1D664676BE55DDD872520206">
    <w:name w:val="8A38932D1D664676BE55DDD872520206"/>
  </w:style>
  <w:style w:type="paragraph" w:customStyle="1" w:styleId="63FE1EB7D97146D69048071D43E44262">
    <w:name w:val="63FE1EB7D97146D69048071D43E44262"/>
  </w:style>
  <w:style w:type="paragraph" w:customStyle="1" w:styleId="B6D6B4386D7A4BA8A2F265A13735C2AC">
    <w:name w:val="B6D6B4386D7A4BA8A2F265A13735C2AC"/>
  </w:style>
  <w:style w:type="paragraph" w:customStyle="1" w:styleId="C4A34581A0114D95B232FC9352E09AD2">
    <w:name w:val="C4A34581A0114D95B232FC9352E09AD2"/>
  </w:style>
  <w:style w:type="paragraph" w:customStyle="1" w:styleId="642E5A3930554CC585BE23B3B943E5F0">
    <w:name w:val="642E5A3930554CC585BE23B3B943E5F0"/>
  </w:style>
  <w:style w:type="paragraph" w:customStyle="1" w:styleId="BA70B53E75104AB39EE5C594DBA681C7">
    <w:name w:val="BA70B53E75104AB39EE5C594DBA681C7"/>
  </w:style>
  <w:style w:type="paragraph" w:customStyle="1" w:styleId="2DD6799D5B754D1AB76B8E3A4B2D486A">
    <w:name w:val="2DD6799D5B754D1AB76B8E3A4B2D486A"/>
  </w:style>
  <w:style w:type="paragraph" w:customStyle="1" w:styleId="61197FC026474822AC132ED0DC630249">
    <w:name w:val="61197FC026474822AC132ED0DC630249"/>
  </w:style>
  <w:style w:type="paragraph" w:customStyle="1" w:styleId="DA7EA7C69F8B4BF599049EDEB6094B13">
    <w:name w:val="DA7EA7C69F8B4BF599049EDEB6094B13"/>
  </w:style>
  <w:style w:type="paragraph" w:customStyle="1" w:styleId="3A710EC26A8F41C6952FD46891C91D89">
    <w:name w:val="3A710EC26A8F41C6952FD46891C91D89"/>
  </w:style>
  <w:style w:type="paragraph" w:customStyle="1" w:styleId="4713AFB89F59491293E646DED7718329">
    <w:name w:val="4713AFB89F59491293E646DED7718329"/>
  </w:style>
  <w:style w:type="paragraph" w:customStyle="1" w:styleId="F78CDB8F346044DBBA3A831226517EB6">
    <w:name w:val="F78CDB8F346044DBBA3A831226517EB6"/>
  </w:style>
  <w:style w:type="paragraph" w:customStyle="1" w:styleId="E23BF79EB7274A8DB8EC94C02650A30E">
    <w:name w:val="E23BF79EB7274A8DB8EC94C02650A30E"/>
  </w:style>
  <w:style w:type="paragraph" w:customStyle="1" w:styleId="5AADF954FF944A9892760BD5E761AF79">
    <w:name w:val="5AADF954FF944A9892760BD5E761AF79"/>
  </w:style>
  <w:style w:type="paragraph" w:customStyle="1" w:styleId="CBEFE7CF16044EE8AAC8D440B6352389">
    <w:name w:val="CBEFE7CF16044EE8AAC8D440B6352389"/>
  </w:style>
  <w:style w:type="paragraph" w:customStyle="1" w:styleId="9BDC7EB7B8FE40FCAB33BA6BD80F0AFD">
    <w:name w:val="9BDC7EB7B8FE40FCAB33BA6BD80F0AFD"/>
  </w:style>
  <w:style w:type="paragraph" w:customStyle="1" w:styleId="B75FDB4E6A554EDEA21CFD44FCCE79C5">
    <w:name w:val="B75FDB4E6A554EDEA21CFD44FCCE79C5"/>
  </w:style>
  <w:style w:type="paragraph" w:customStyle="1" w:styleId="79386B4F5336474C879A3C7E844D4E2D">
    <w:name w:val="79386B4F5336474C879A3C7E844D4E2D"/>
  </w:style>
  <w:style w:type="paragraph" w:customStyle="1" w:styleId="9FE9C46207864B7194B72F1E56E47311">
    <w:name w:val="9FE9C46207864B7194B72F1E56E47311"/>
  </w:style>
  <w:style w:type="paragraph" w:customStyle="1" w:styleId="CA49314565704614A101E3A9F12C9A42">
    <w:name w:val="CA49314565704614A101E3A9F12C9A42"/>
  </w:style>
  <w:style w:type="paragraph" w:customStyle="1" w:styleId="4B214C7DCBAE4D5ABE5C0CE7AFEAAC50">
    <w:name w:val="4B214C7DCBAE4D5ABE5C0CE7AFEAAC50"/>
  </w:style>
  <w:style w:type="paragraph" w:customStyle="1" w:styleId="11C8C55CD4074A6FA75CBCC4623AB3FE">
    <w:name w:val="11C8C55CD4074A6FA75CBCC4623AB3FE"/>
  </w:style>
  <w:style w:type="paragraph" w:customStyle="1" w:styleId="8AF769A533B44451B7E9B6527A706E8E">
    <w:name w:val="8AF769A533B44451B7E9B6527A706E8E"/>
  </w:style>
  <w:style w:type="paragraph" w:customStyle="1" w:styleId="37EC30D8EDEB4404887A63651F36ACB5">
    <w:name w:val="37EC30D8EDEB4404887A63651F36ACB5"/>
  </w:style>
  <w:style w:type="paragraph" w:customStyle="1" w:styleId="31317B4BB39C4F8EAF9CB3AC45633D5A">
    <w:name w:val="31317B4BB39C4F8EAF9CB3AC45633D5A"/>
  </w:style>
  <w:style w:type="paragraph" w:customStyle="1" w:styleId="D6C9F65B774E4DE0A02C27696A8D3E04">
    <w:name w:val="D6C9F65B774E4DE0A02C27696A8D3E04"/>
  </w:style>
  <w:style w:type="paragraph" w:customStyle="1" w:styleId="6B0FD502A7384362A4871ED3615AC331">
    <w:name w:val="6B0FD502A7384362A4871ED3615AC331"/>
    <w:rsid w:val="00136280"/>
  </w:style>
  <w:style w:type="paragraph" w:customStyle="1" w:styleId="FFD03AFAF57E4036AC4D77125E6B04D7">
    <w:name w:val="FFD03AFAF57E4036AC4D77125E6B04D7"/>
    <w:rsid w:val="00136280"/>
  </w:style>
  <w:style w:type="paragraph" w:customStyle="1" w:styleId="52915E435D75497E9DA698515834F3CD">
    <w:name w:val="52915E435D75497E9DA698515834F3CD"/>
    <w:rsid w:val="00136280"/>
  </w:style>
  <w:style w:type="paragraph" w:customStyle="1" w:styleId="E9F5791C5CB040DEA2863DB10AF68099">
    <w:name w:val="E9F5791C5CB040DEA2863DB10AF68099"/>
    <w:rsid w:val="00136280"/>
  </w:style>
  <w:style w:type="paragraph" w:customStyle="1" w:styleId="21ADA14AFA384929A9905C53BBF09B49">
    <w:name w:val="21ADA14AFA384929A9905C53BBF09B49"/>
    <w:rsid w:val="00136280"/>
  </w:style>
  <w:style w:type="paragraph" w:customStyle="1" w:styleId="2E3B99809C914197B6751A3D707D7ABC">
    <w:name w:val="2E3B99809C914197B6751A3D707D7ABC"/>
    <w:rsid w:val="00136280"/>
  </w:style>
  <w:style w:type="paragraph" w:customStyle="1" w:styleId="DF49C035C50E433F85ADB6F10292F1E8">
    <w:name w:val="DF49C035C50E433F85ADB6F10292F1E8"/>
    <w:rsid w:val="00136280"/>
  </w:style>
  <w:style w:type="paragraph" w:customStyle="1" w:styleId="5F2C585E87894E668E5471620B276E24">
    <w:name w:val="5F2C585E87894E668E5471620B276E24"/>
    <w:rsid w:val="00136280"/>
  </w:style>
  <w:style w:type="paragraph" w:customStyle="1" w:styleId="246F148DEC404BD89C5A9CE795CC29F5">
    <w:name w:val="246F148DEC404BD89C5A9CE795CC29F5"/>
    <w:rsid w:val="00136280"/>
  </w:style>
  <w:style w:type="paragraph" w:customStyle="1" w:styleId="6090714D10F7426B926A34E6609895DA">
    <w:name w:val="6090714D10F7426B926A34E6609895DA"/>
    <w:rsid w:val="00136280"/>
  </w:style>
  <w:style w:type="paragraph" w:customStyle="1" w:styleId="32677B3A5E3940FCAD95830EB1A68D6F">
    <w:name w:val="32677B3A5E3940FCAD95830EB1A68D6F"/>
    <w:rsid w:val="00136280"/>
  </w:style>
  <w:style w:type="paragraph" w:customStyle="1" w:styleId="3060BA59F768461F86E40213B36DAA79">
    <w:name w:val="3060BA59F768461F86E40213B36DAA79"/>
    <w:rsid w:val="00136280"/>
  </w:style>
  <w:style w:type="paragraph" w:customStyle="1" w:styleId="72F4EEABCF6C4543AA62E4FC8314F7AD">
    <w:name w:val="72F4EEABCF6C4543AA62E4FC8314F7AD"/>
    <w:rsid w:val="00136280"/>
  </w:style>
  <w:style w:type="paragraph" w:customStyle="1" w:styleId="6D06352565BC4550B74589609B2A1DFC">
    <w:name w:val="6D06352565BC4550B74589609B2A1DFC"/>
    <w:rsid w:val="00136280"/>
  </w:style>
  <w:style w:type="paragraph" w:customStyle="1" w:styleId="A3963000DB1F40A8B6EE168FF745C6A7">
    <w:name w:val="A3963000DB1F40A8B6EE168FF745C6A7"/>
    <w:rsid w:val="00136280"/>
  </w:style>
  <w:style w:type="paragraph" w:customStyle="1" w:styleId="94F6C7C2DF484AE4B214CE040949414F">
    <w:name w:val="94F6C7C2DF484AE4B214CE040949414F"/>
    <w:rsid w:val="00136280"/>
  </w:style>
  <w:style w:type="paragraph" w:customStyle="1" w:styleId="975FAC9091B245BE9D140651E90E3764">
    <w:name w:val="975FAC9091B245BE9D140651E90E3764"/>
    <w:rsid w:val="00136280"/>
  </w:style>
  <w:style w:type="paragraph" w:customStyle="1" w:styleId="AED2AC278DAE4FDDBA1D9955F7DE0A1B">
    <w:name w:val="AED2AC278DAE4FDDBA1D9955F7DE0A1B"/>
    <w:rsid w:val="00136280"/>
  </w:style>
  <w:style w:type="paragraph" w:customStyle="1" w:styleId="2D0C8709F9D4415083CC65910D846D11">
    <w:name w:val="2D0C8709F9D4415083CC65910D846D11"/>
    <w:rsid w:val="00136280"/>
  </w:style>
  <w:style w:type="paragraph" w:customStyle="1" w:styleId="D31F8BFDF9CD42C7A13A44386F7FE501">
    <w:name w:val="D31F8BFDF9CD42C7A13A44386F7FE501"/>
    <w:rsid w:val="00136280"/>
  </w:style>
  <w:style w:type="paragraph" w:customStyle="1" w:styleId="1D5D490CE09E40F2ACFA58B5B8DC67A5">
    <w:name w:val="1D5D490CE09E40F2ACFA58B5B8DC67A5"/>
    <w:rsid w:val="00136280"/>
  </w:style>
  <w:style w:type="paragraph" w:customStyle="1" w:styleId="64D72FAB02CB49B893D35450D4207E8E">
    <w:name w:val="64D72FAB02CB49B893D35450D4207E8E"/>
    <w:rsid w:val="001362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29F7F8-C821-4110-A303-FA3E856E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2F8781F-1581-4EBE-BE9D-4091992A7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1D8141-1291-4E07-8083-17C418E41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</Template>
  <TotalTime>0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2020-01-30T12:59:00Z</dcterms:created>
  <dcterms:modified xsi:type="dcterms:W3CDTF">2020-01-30T13:13:00Z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